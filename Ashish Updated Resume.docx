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06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983"/>
      </w:tblGrid>
      <w:tr w:rsidR="003D1B71" w14:paraId="3DA91A2B" w14:textId="77777777" w:rsidTr="0078096B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8120065" w14:textId="06C79953" w:rsidR="005F4ECC" w:rsidRDefault="00191556" w:rsidP="005F4EC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251B615" wp14:editId="3774C6C7">
                  <wp:extent cx="1790700" cy="1790700"/>
                  <wp:effectExtent l="0" t="0" r="0" b="0"/>
                  <wp:docPr id="11" name="Picture 11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ircle-cro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4ECC">
              <w:rPr>
                <w:rFonts w:ascii="Times New Roman" w:hAnsi="Times New Roman"/>
              </w:rPr>
              <w:t xml:space="preserve"> </w:t>
            </w:r>
          </w:p>
          <w:p w14:paraId="139342B3" w14:textId="6CA7FF59" w:rsidR="003D1B71" w:rsidRDefault="003D1B71" w:rsidP="005F4ECC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noProof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3728EE4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983" w:type="dxa"/>
            <w:tcBorders>
              <w:bottom w:val="nil"/>
            </w:tcBorders>
          </w:tcPr>
          <w:p w14:paraId="2CE08DB5" w14:textId="5A882DCB" w:rsidR="003D1B71" w:rsidRPr="00310F17" w:rsidRDefault="00424E64" w:rsidP="00310F17">
            <w:pPr>
              <w:pStyle w:val="Title"/>
            </w:pPr>
            <w:r>
              <w:t>Ashish</w:t>
            </w:r>
            <w:r w:rsidR="00A379C4">
              <w:t xml:space="preserve"> </w:t>
            </w:r>
            <w:r>
              <w:t>Chauhan</w:t>
            </w:r>
          </w:p>
        </w:tc>
      </w:tr>
      <w:tr w:rsidR="003D1B71" w14:paraId="3F6FB3F8" w14:textId="77777777" w:rsidTr="0078096B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B5DAD0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3C4A5D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 w:val="restart"/>
            <w:tcBorders>
              <w:bottom w:val="nil"/>
            </w:tcBorders>
            <w:vAlign w:val="bottom"/>
          </w:tcPr>
          <w:p w14:paraId="5A1BD677" w14:textId="5ADAFAE7" w:rsidR="003D1B71" w:rsidRPr="00E572D6" w:rsidRDefault="00424E6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Projects</w:t>
            </w:r>
          </w:p>
          <w:p w14:paraId="78FF82A5" w14:textId="45A3CE5B" w:rsidR="003D1B71" w:rsidRPr="00740017" w:rsidRDefault="00424E6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Jan 2020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June 2020</w:t>
            </w:r>
          </w:p>
          <w:p w14:paraId="7D43F7F6" w14:textId="71E9C2B0" w:rsidR="003D1B71" w:rsidRDefault="00424E64" w:rsidP="00AC6C7E">
            <w:pPr>
              <w:pStyle w:val="Experience"/>
              <w:rPr>
                <w:rFonts w:ascii="Calibri" w:hAnsi="Calibri" w:cs="Calibri"/>
              </w:rPr>
            </w:pPr>
            <w:r>
              <w:t xml:space="preserve">Medipulse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424E64">
              <w:rPr>
                <w:rStyle w:val="Strong"/>
                <w:rFonts w:ascii="Calibri" w:hAnsi="Calibri" w:cs="Calibri"/>
              </w:rPr>
              <w:t xml:space="preserve">Software </w:t>
            </w:r>
            <w:r>
              <w:rPr>
                <w:rStyle w:val="Strong"/>
                <w:rFonts w:ascii="Calibri" w:hAnsi="Calibri" w:cs="Calibri"/>
              </w:rPr>
              <w:t>Trainee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Shrestha Consultancy pvt.Ltd.</w:t>
            </w:r>
          </w:p>
          <w:p w14:paraId="1D819AE0" w14:textId="74940C6E" w:rsidR="003273FD" w:rsidRPr="00740017" w:rsidRDefault="003273F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Medipulse is the window-based software to manage the Hospital Activities. This software is built </w:t>
            </w:r>
            <w:r w:rsidR="005D4CFB">
              <w:rPr>
                <w:rFonts w:ascii="Calibri" w:hAnsi="Calibri" w:cs="Calibri"/>
              </w:rPr>
              <w:t>up</w:t>
            </w:r>
            <w:r>
              <w:rPr>
                <w:rFonts w:ascii="Calibri" w:hAnsi="Calibri" w:cs="Calibri"/>
              </w:rPr>
              <w:t xml:space="preserve">on .net Framework and MySQL Database.  </w:t>
            </w:r>
          </w:p>
          <w:p w14:paraId="338C9AAB" w14:textId="7F5A7A00" w:rsidR="003D1B71" w:rsidRPr="00740017" w:rsidRDefault="00424E6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June 2109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Dec 2019</w:t>
            </w:r>
          </w:p>
          <w:p w14:paraId="3416672A" w14:textId="38C2F7BE" w:rsidR="003D1B71" w:rsidRDefault="00424E64" w:rsidP="00AC6C7E">
            <w:pPr>
              <w:pStyle w:val="Experience"/>
              <w:rPr>
                <w:rFonts w:ascii="Calibri" w:hAnsi="Calibri" w:cs="Calibri"/>
              </w:rPr>
            </w:pPr>
            <w:r>
              <w:t xml:space="preserve">FIR Application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Pr="00424E64">
              <w:rPr>
                <w:rFonts w:ascii="Calibri" w:hAnsi="Calibri" w:cs="Calibri"/>
                <w:b/>
                <w:bCs/>
                <w:color w:val="767171" w:themeColor="background2" w:themeShade="80"/>
              </w:rPr>
              <w:t>College</w:t>
            </w:r>
            <w:r>
              <w:rPr>
                <w:rFonts w:ascii="Calibri" w:hAnsi="Calibri" w:cs="Calibri"/>
                <w:b/>
                <w:bCs/>
                <w:color w:val="767171" w:themeColor="background2" w:themeShade="80"/>
              </w:rPr>
              <w:t xml:space="preserve"> Student</w:t>
            </w:r>
            <w:r w:rsidR="003D1B71" w:rsidRPr="00424E64">
              <w:rPr>
                <w:rFonts w:ascii="Calibri" w:hAnsi="Calibri" w:cs="Calibri"/>
                <w:color w:val="767171" w:themeColor="background2" w:themeShade="80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GLA University</w:t>
            </w:r>
          </w:p>
          <w:p w14:paraId="2AA705FF" w14:textId="1B5C56D6" w:rsidR="003273FD" w:rsidRPr="00740017" w:rsidRDefault="003273F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FIR Application is an Android Based Solution </w:t>
            </w:r>
            <w:r w:rsidR="000C78AC">
              <w:rPr>
                <w:rFonts w:ascii="Calibri" w:hAnsi="Calibri" w:cs="Calibri"/>
              </w:rPr>
              <w:t>for</w:t>
            </w:r>
            <w:r>
              <w:rPr>
                <w:rFonts w:ascii="Calibri" w:hAnsi="Calibri" w:cs="Calibri"/>
              </w:rPr>
              <w:t xml:space="preserve"> help</w:t>
            </w:r>
            <w:r w:rsidR="000C78AC">
              <w:rPr>
                <w:rFonts w:ascii="Calibri" w:hAnsi="Calibri" w:cs="Calibri"/>
              </w:rPr>
              <w:t>ing</w:t>
            </w:r>
            <w:r>
              <w:rPr>
                <w:rFonts w:ascii="Calibri" w:hAnsi="Calibri" w:cs="Calibri"/>
              </w:rPr>
              <w:t xml:space="preserve"> victims</w:t>
            </w:r>
            <w:r w:rsidR="000C78AC">
              <w:rPr>
                <w:rFonts w:ascii="Calibri" w:hAnsi="Calibri" w:cs="Calibri"/>
              </w:rPr>
              <w:t xml:space="preserve"> to report crime in nearby </w:t>
            </w:r>
            <w:r w:rsidR="00F97AD9">
              <w:rPr>
                <w:rFonts w:ascii="Calibri" w:hAnsi="Calibri" w:cs="Calibri"/>
              </w:rPr>
              <w:t>Police Station</w:t>
            </w:r>
            <w:r w:rsidR="000C78AC">
              <w:rPr>
                <w:rFonts w:ascii="Calibri" w:hAnsi="Calibri" w:cs="Calibri"/>
              </w:rPr>
              <w:t xml:space="preserve"> and keep the track of that Report</w:t>
            </w:r>
            <w:r>
              <w:rPr>
                <w:rFonts w:ascii="Calibri" w:hAnsi="Calibri" w:cs="Calibri"/>
              </w:rPr>
              <w:t xml:space="preserve">. This Application is built </w:t>
            </w:r>
            <w:r w:rsidR="005D4CFB">
              <w:rPr>
                <w:rFonts w:ascii="Calibri" w:hAnsi="Calibri" w:cs="Calibri"/>
              </w:rPr>
              <w:t>up</w:t>
            </w:r>
            <w:r>
              <w:rPr>
                <w:rFonts w:ascii="Calibri" w:hAnsi="Calibri" w:cs="Calibri"/>
              </w:rPr>
              <w:t xml:space="preserve">on Java. Using Android Studio and Firebase as Database. </w:t>
            </w:r>
          </w:p>
          <w:p w14:paraId="5A809651" w14:textId="75375FAF" w:rsidR="003D1B71" w:rsidRPr="00740017" w:rsidRDefault="00424E6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Jan 2018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June 2018</w:t>
            </w:r>
          </w:p>
          <w:p w14:paraId="12137606" w14:textId="3918FA94" w:rsidR="003D1B71" w:rsidRDefault="00424E64" w:rsidP="00AC6C7E">
            <w:pPr>
              <w:pStyle w:val="Experience"/>
              <w:rPr>
                <w:rFonts w:ascii="Calibri" w:hAnsi="Calibri" w:cs="Calibri"/>
              </w:rPr>
            </w:pPr>
            <w:r>
              <w:t xml:space="preserve">Subjectify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Pr="00424E64">
              <w:rPr>
                <w:rFonts w:ascii="Calibri" w:hAnsi="Calibri" w:cs="Calibri"/>
                <w:b/>
                <w:bCs/>
                <w:color w:val="595959" w:themeColor="text1" w:themeTint="A6"/>
              </w:rPr>
              <w:t>College Student</w:t>
            </w:r>
            <w:r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GLA University</w:t>
            </w:r>
          </w:p>
          <w:p w14:paraId="0E51C0A9" w14:textId="795317FE" w:rsidR="003273FD" w:rsidRDefault="003273F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Subjectify Application is an Android Based </w:t>
            </w:r>
            <w:r w:rsidR="00191556">
              <w:rPr>
                <w:rFonts w:ascii="Calibri" w:hAnsi="Calibri" w:cs="Calibri"/>
              </w:rPr>
              <w:t>solution for</w:t>
            </w:r>
            <w:r>
              <w:rPr>
                <w:rFonts w:ascii="Calibri" w:hAnsi="Calibri" w:cs="Calibri"/>
              </w:rPr>
              <w:t xml:space="preserve"> students to choose their subjects in semester to study. This Application is built on Java. Using Android Studio and Firebase as Database.</w:t>
            </w:r>
          </w:p>
          <w:p w14:paraId="36747AEA" w14:textId="24EEEEB2" w:rsidR="00424E64" w:rsidRPr="00740017" w:rsidRDefault="00424E64" w:rsidP="00424E6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July 2018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Dec 2018</w:t>
            </w:r>
          </w:p>
          <w:p w14:paraId="77669BD0" w14:textId="47AC85F5" w:rsidR="00424E64" w:rsidRDefault="00424E64" w:rsidP="00AC6C7E">
            <w:pPr>
              <w:pStyle w:val="Experience"/>
              <w:rPr>
                <w:rFonts w:ascii="Calibri" w:hAnsi="Calibri" w:cs="Calibri"/>
              </w:rPr>
            </w:pPr>
            <w:r>
              <w:t xml:space="preserve">Medical Store Application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424E64">
              <w:rPr>
                <w:rFonts w:ascii="Calibri" w:hAnsi="Calibri" w:cs="Calibri"/>
                <w:b/>
                <w:bCs/>
                <w:color w:val="595959" w:themeColor="text1" w:themeTint="A6"/>
              </w:rPr>
              <w:t>College Student</w:t>
            </w:r>
            <w:r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GLA University</w:t>
            </w:r>
          </w:p>
          <w:p w14:paraId="409BECC8" w14:textId="35FB41C2" w:rsidR="003273FD" w:rsidRDefault="003273F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Medical Store Application is an Android based solution to ease the work of Medical store </w:t>
            </w:r>
            <w:r w:rsidR="0078096B">
              <w:rPr>
                <w:rFonts w:ascii="Calibri" w:hAnsi="Calibri" w:cs="Calibri"/>
              </w:rPr>
              <w:t>by</w:t>
            </w:r>
            <w:r>
              <w:rPr>
                <w:rFonts w:ascii="Calibri" w:hAnsi="Calibri" w:cs="Calibri"/>
              </w:rPr>
              <w:t xml:space="preserve"> maintaining records of sales and Purchase.</w:t>
            </w:r>
            <w:r w:rsidR="0078096B">
              <w:rPr>
                <w:rFonts w:ascii="Calibri" w:hAnsi="Calibri" w:cs="Calibri"/>
              </w:rPr>
              <w:t xml:space="preserve"> This application was built on Java. Using Android studio and MySQL as Database.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74D393BF59B4ACE95049F41E35E0936"/>
              </w:placeholder>
              <w:temporary/>
              <w:showingPlcHdr/>
              <w15:appearance w15:val="hidden"/>
            </w:sdtPr>
            <w:sdtEndPr/>
            <w:sdtContent>
              <w:p w14:paraId="0D9C94EC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3596962" w14:textId="6B353787" w:rsidR="003D1B71" w:rsidRDefault="00424E64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MCA (65%, From GLA University</w:t>
            </w:r>
            <w:r w:rsidR="00830982">
              <w:rPr>
                <w:rFonts w:ascii="Calibri" w:hAnsi="Calibri" w:cs="Calibri"/>
              </w:rPr>
              <w:t>, Mathura.</w:t>
            </w:r>
            <w:r>
              <w:rPr>
                <w:rFonts w:ascii="Calibri" w:hAnsi="Calibri" w:cs="Calibri"/>
              </w:rPr>
              <w:t>)</w:t>
            </w:r>
          </w:p>
          <w:p w14:paraId="2A6D6044" w14:textId="45E536E9" w:rsidR="00424E64" w:rsidRDefault="00815D79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B.Sc. (</w:t>
            </w:r>
            <w:r w:rsidR="00830982">
              <w:rPr>
                <w:rFonts w:ascii="Calibri" w:hAnsi="Calibri" w:cs="Calibri"/>
              </w:rPr>
              <w:t>CS)</w:t>
            </w:r>
            <w:r>
              <w:rPr>
                <w:rFonts w:ascii="Calibri" w:hAnsi="Calibri" w:cs="Calibri"/>
              </w:rPr>
              <w:t xml:space="preserve"> </w:t>
            </w:r>
            <w:r w:rsidR="00830982">
              <w:rPr>
                <w:rFonts w:ascii="Calibri" w:hAnsi="Calibri" w:cs="Calibri"/>
              </w:rPr>
              <w:t xml:space="preserve">(52% From Rajiv Academy </w:t>
            </w:r>
            <w:r>
              <w:rPr>
                <w:rFonts w:ascii="Calibri" w:hAnsi="Calibri" w:cs="Calibri"/>
              </w:rPr>
              <w:t>for</w:t>
            </w:r>
            <w:r w:rsidR="00830982">
              <w:rPr>
                <w:rFonts w:ascii="Calibri" w:hAnsi="Calibri" w:cs="Calibri"/>
              </w:rPr>
              <w:t xml:space="preserve"> Technology and Management, Mathura.)</w:t>
            </w:r>
          </w:p>
          <w:p w14:paraId="567AAE84" w14:textId="5167BFC6" w:rsidR="00830982" w:rsidRDefault="00830982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Senior secondary High School (59%, From Krishna Chand Gandhi SVM, Mathura.)</w:t>
            </w:r>
          </w:p>
          <w:p w14:paraId="0A49942B" w14:textId="4D70B820" w:rsidR="00830982" w:rsidRPr="00740017" w:rsidRDefault="001D76D0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 School (67%, From Krishna Chand Gandhi SVM, Mathura.)</w:t>
            </w:r>
          </w:p>
          <w:p w14:paraId="282CB782" w14:textId="05CA0FAB" w:rsidR="003D1B71" w:rsidRDefault="001D76D0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Professional Skills</w:t>
            </w:r>
          </w:p>
          <w:p w14:paraId="4F32DBC4" w14:textId="77777777" w:rsidR="00A379C4" w:rsidRDefault="001D76D0" w:rsidP="001D76D0">
            <w:r>
              <w:t xml:space="preserve">C -&gt; Intermediate.  </w:t>
            </w:r>
          </w:p>
          <w:p w14:paraId="32823D41" w14:textId="77777777" w:rsidR="00C85DC8" w:rsidRDefault="001D76D0" w:rsidP="001D76D0">
            <w:r>
              <w:t>C# -&gt; Intermediate</w:t>
            </w:r>
          </w:p>
          <w:p w14:paraId="601BACBD" w14:textId="59B4EF70" w:rsidR="00A379C4" w:rsidRDefault="00C85DC8" w:rsidP="001D76D0">
            <w:r>
              <w:t>MySQL and Oracle DBA</w:t>
            </w:r>
            <w:r w:rsidR="00A379C4">
              <w:t xml:space="preserve">-&gt; Expert </w:t>
            </w:r>
          </w:p>
          <w:p w14:paraId="7A00E4B1" w14:textId="0F5250EA" w:rsidR="00A379C4" w:rsidRDefault="00A379C4" w:rsidP="001D76D0">
            <w:r>
              <w:t>Python -&gt; Intermediate</w:t>
            </w:r>
          </w:p>
          <w:p w14:paraId="0F65BF38" w14:textId="77777777" w:rsidR="0078096B" w:rsidRDefault="00A379C4" w:rsidP="001D76D0">
            <w:r>
              <w:t>Data Warehousing -&gt; Intermediate</w:t>
            </w:r>
          </w:p>
          <w:p w14:paraId="433C1783" w14:textId="77777777" w:rsidR="0078096B" w:rsidRDefault="0078096B" w:rsidP="001D76D0">
            <w:r>
              <w:t>Html -&gt;</w:t>
            </w:r>
            <w:r w:rsidR="00A379C4">
              <w:t xml:space="preserve"> </w:t>
            </w:r>
            <w:r>
              <w:t>Intermediate</w:t>
            </w:r>
          </w:p>
          <w:p w14:paraId="11B88EE5" w14:textId="77777777" w:rsidR="0078096B" w:rsidRDefault="0078096B" w:rsidP="001D76D0">
            <w:r>
              <w:t>CSS -&gt; Intermediate</w:t>
            </w:r>
          </w:p>
          <w:p w14:paraId="314538C4" w14:textId="03CC7572" w:rsidR="00C85DC8" w:rsidRDefault="00F82690" w:rsidP="001D76D0">
            <w:r>
              <w:t>Java -&gt; Intermediate</w:t>
            </w:r>
          </w:p>
          <w:p w14:paraId="55C247CA" w14:textId="5B388012" w:rsidR="00191556" w:rsidRDefault="00191556" w:rsidP="001D76D0">
            <w:r>
              <w:t xml:space="preserve">JavaScript -&gt; </w:t>
            </w:r>
            <w:r>
              <w:t>Intermediate</w:t>
            </w:r>
          </w:p>
          <w:p w14:paraId="07394955" w14:textId="174189BA" w:rsidR="00191556" w:rsidRDefault="00191556" w:rsidP="001D76D0">
            <w:r>
              <w:t>Git -&gt; Hands on</w:t>
            </w:r>
          </w:p>
          <w:p w14:paraId="4D2AC016" w14:textId="77777777" w:rsidR="00C85DC8" w:rsidRDefault="00C85DC8" w:rsidP="001D76D0"/>
          <w:p w14:paraId="03A376DF" w14:textId="6997C68A" w:rsidR="001D76D0" w:rsidRPr="00C85DC8" w:rsidRDefault="00C85DC8" w:rsidP="001D76D0">
            <w:pPr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C85DC8"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</w:rPr>
              <w:t>Certification</w:t>
            </w:r>
          </w:p>
          <w:p w14:paraId="7EA88F4B" w14:textId="238E376B" w:rsidR="00C85DC8" w:rsidRDefault="00C85DC8" w:rsidP="001D76D0">
            <w:pPr>
              <w:rPr>
                <w:b/>
                <w:bCs/>
                <w:u w:val="single"/>
              </w:rPr>
            </w:pPr>
          </w:p>
          <w:p w14:paraId="21F0D16D" w14:textId="70338981" w:rsidR="00C85DC8" w:rsidRDefault="00C85DC8" w:rsidP="001D76D0">
            <w:r>
              <w:t>Database Management Essentials -&gt; Issued by Coursera</w:t>
            </w:r>
          </w:p>
          <w:p w14:paraId="0514CCF0" w14:textId="045BC2D2" w:rsidR="00C85DC8" w:rsidRPr="00C85DC8" w:rsidRDefault="00C85DC8" w:rsidP="001D76D0">
            <w:r>
              <w:t xml:space="preserve">Credential ID -&gt; </w:t>
            </w:r>
            <w:r w:rsidRPr="00C85DC8">
              <w:t>LTXMPAXP74J5</w:t>
            </w:r>
          </w:p>
          <w:p w14:paraId="0669611C" w14:textId="07483587" w:rsidR="00A379C4" w:rsidRDefault="00A379C4" w:rsidP="00A379C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Basic Information</w:t>
            </w:r>
          </w:p>
          <w:p w14:paraId="783A4253" w14:textId="3B0EE618" w:rsidR="00A379C4" w:rsidRDefault="00A379C4" w:rsidP="00A379C4">
            <w:r>
              <w:t>Age: 22</w:t>
            </w:r>
          </w:p>
          <w:p w14:paraId="459DFB76" w14:textId="7E170A57" w:rsidR="00A379C4" w:rsidRDefault="00A379C4" w:rsidP="00A379C4">
            <w:r>
              <w:t>Email: Chauhan124ashish@gmail.com</w:t>
            </w:r>
          </w:p>
          <w:p w14:paraId="0458DEA7" w14:textId="171A6436" w:rsidR="00A379C4" w:rsidRDefault="00A379C4" w:rsidP="00A379C4">
            <w:r>
              <w:t>Phone: +91-639581-9296</w:t>
            </w:r>
          </w:p>
          <w:p w14:paraId="6A8320F7" w14:textId="177DFA23" w:rsidR="00A379C4" w:rsidRDefault="00A379C4" w:rsidP="00A379C4">
            <w:r>
              <w:t>Address: Madhav Kunj Colony, Infront of GTB, Vrindavan Road, Mathura. 281003</w:t>
            </w:r>
          </w:p>
          <w:p w14:paraId="56F1E1C9" w14:textId="351C5CE9" w:rsidR="00A379C4" w:rsidRDefault="00A379C4" w:rsidP="00A379C4">
            <w:r>
              <w:t xml:space="preserve">Language: English, Hindi </w:t>
            </w:r>
          </w:p>
          <w:p w14:paraId="3B38D669" w14:textId="77777777" w:rsidR="00A379C4" w:rsidRDefault="00A379C4" w:rsidP="00A379C4"/>
          <w:p w14:paraId="50C9CDCE" w14:textId="77777777" w:rsidR="00A379C4" w:rsidRDefault="00A379C4" w:rsidP="00A379C4"/>
          <w:p w14:paraId="589323F2" w14:textId="77777777" w:rsidR="00A379C4" w:rsidRDefault="00A379C4" w:rsidP="00A379C4"/>
          <w:p w14:paraId="58F80F4C" w14:textId="68E9489A" w:rsidR="00A379C4" w:rsidRPr="00A379C4" w:rsidRDefault="00A379C4" w:rsidP="00A379C4"/>
        </w:tc>
      </w:tr>
      <w:tr w:rsidR="003D1B71" w14:paraId="09470C13" w14:textId="77777777" w:rsidTr="0078096B">
        <w:trPr>
          <w:trHeight w:val="1164"/>
        </w:trPr>
        <w:tc>
          <w:tcPr>
            <w:tcW w:w="720" w:type="dxa"/>
          </w:tcPr>
          <w:p w14:paraId="3B58175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D856F0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3013F6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21E92BEE" w14:textId="77777777" w:rsidR="003D1B71" w:rsidRPr="00590471" w:rsidRDefault="003D1B71" w:rsidP="00222466"/>
        </w:tc>
      </w:tr>
      <w:tr w:rsidR="003D1B71" w14:paraId="2DC80FF8" w14:textId="77777777" w:rsidTr="0078096B">
        <w:trPr>
          <w:trHeight w:val="543"/>
        </w:trPr>
        <w:tc>
          <w:tcPr>
            <w:tcW w:w="720" w:type="dxa"/>
          </w:tcPr>
          <w:p w14:paraId="05A6FAB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EDE33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7E84AF" wp14:editId="13B50E2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A03E4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3F74F53" w14:textId="758C8A8B" w:rsidR="003D1B71" w:rsidRPr="00380FD1" w:rsidRDefault="00424E64" w:rsidP="00380FD1">
            <w:pPr>
              <w:pStyle w:val="Information"/>
            </w:pPr>
            <w:r>
              <w:t xml:space="preserve">Madhav Kunj colony, in front of </w:t>
            </w:r>
            <w:r w:rsidR="00815D79">
              <w:t>GTB,</w:t>
            </w:r>
            <w:r>
              <w:t xml:space="preserve"> Mathura. 281003</w:t>
            </w:r>
          </w:p>
        </w:tc>
        <w:tc>
          <w:tcPr>
            <w:tcW w:w="423" w:type="dxa"/>
            <w:vMerge/>
          </w:tcPr>
          <w:p w14:paraId="11AAEA0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64E12EAA" w14:textId="77777777" w:rsidR="003D1B71" w:rsidRDefault="003D1B71" w:rsidP="005801E5">
            <w:pPr>
              <w:pStyle w:val="Heading1"/>
            </w:pPr>
          </w:p>
        </w:tc>
      </w:tr>
      <w:tr w:rsidR="003D1B71" w14:paraId="6C183E7A" w14:textId="77777777" w:rsidTr="0078096B">
        <w:trPr>
          <w:trHeight w:val="183"/>
        </w:trPr>
        <w:tc>
          <w:tcPr>
            <w:tcW w:w="720" w:type="dxa"/>
          </w:tcPr>
          <w:p w14:paraId="6F19594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A8233B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00694F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078DF5B8" w14:textId="77777777" w:rsidR="003D1B71" w:rsidRDefault="003D1B71" w:rsidP="005801E5">
            <w:pPr>
              <w:pStyle w:val="Heading1"/>
            </w:pPr>
          </w:p>
        </w:tc>
      </w:tr>
      <w:tr w:rsidR="003D1B71" w14:paraId="217A5D3B" w14:textId="77777777" w:rsidTr="0078096B">
        <w:trPr>
          <w:trHeight w:val="624"/>
        </w:trPr>
        <w:tc>
          <w:tcPr>
            <w:tcW w:w="720" w:type="dxa"/>
          </w:tcPr>
          <w:p w14:paraId="7921B5B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45472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ECF38B" wp14:editId="5447DB4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3BA92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5C7B85B" w14:textId="1344A288" w:rsidR="003D1B71" w:rsidRPr="00380FD1" w:rsidRDefault="00424E64" w:rsidP="00380FD1">
            <w:pPr>
              <w:pStyle w:val="Information"/>
            </w:pPr>
            <w:r>
              <w:t>+91-639581-9296</w:t>
            </w:r>
          </w:p>
        </w:tc>
        <w:tc>
          <w:tcPr>
            <w:tcW w:w="423" w:type="dxa"/>
            <w:vMerge/>
          </w:tcPr>
          <w:p w14:paraId="59F820F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1F15C6DA" w14:textId="77777777" w:rsidR="003D1B71" w:rsidRDefault="003D1B71" w:rsidP="005801E5">
            <w:pPr>
              <w:pStyle w:val="Heading1"/>
            </w:pPr>
          </w:p>
        </w:tc>
      </w:tr>
      <w:tr w:rsidR="003D1B71" w14:paraId="519FD658" w14:textId="77777777" w:rsidTr="0078096B">
        <w:trPr>
          <w:trHeight w:val="183"/>
        </w:trPr>
        <w:tc>
          <w:tcPr>
            <w:tcW w:w="720" w:type="dxa"/>
          </w:tcPr>
          <w:p w14:paraId="6E57779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9325C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41C57E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6E65C768" w14:textId="77777777" w:rsidR="003D1B71" w:rsidRDefault="003D1B71" w:rsidP="005801E5">
            <w:pPr>
              <w:pStyle w:val="Heading1"/>
            </w:pPr>
          </w:p>
        </w:tc>
      </w:tr>
      <w:tr w:rsidR="003D1B71" w14:paraId="410C6DD4" w14:textId="77777777" w:rsidTr="009F7617">
        <w:trPr>
          <w:trHeight w:val="777"/>
        </w:trPr>
        <w:tc>
          <w:tcPr>
            <w:tcW w:w="720" w:type="dxa"/>
          </w:tcPr>
          <w:p w14:paraId="7BEEC7A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26E622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B362EB" wp14:editId="73E6B97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017F7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FB76D9F" w14:textId="4C92148C" w:rsidR="009F7617" w:rsidRPr="00380FD1" w:rsidRDefault="00815D79" w:rsidP="00380FD1">
            <w:pPr>
              <w:pStyle w:val="Information"/>
            </w:pPr>
            <w:hyperlink r:id="rId17" w:history="1">
              <w:r w:rsidR="00424E64" w:rsidRPr="00480EFB">
                <w:rPr>
                  <w:rStyle w:val="Hyperlink"/>
                </w:rPr>
                <w:t>Chauhan124ashish@gmail.com</w:t>
              </w:r>
            </w:hyperlink>
          </w:p>
        </w:tc>
        <w:tc>
          <w:tcPr>
            <w:tcW w:w="423" w:type="dxa"/>
            <w:vMerge/>
          </w:tcPr>
          <w:p w14:paraId="2AF53A3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1CC808F5" w14:textId="77777777" w:rsidR="003D1B71" w:rsidRDefault="003D1B71" w:rsidP="005801E5">
            <w:pPr>
              <w:pStyle w:val="Heading1"/>
            </w:pPr>
          </w:p>
        </w:tc>
      </w:tr>
      <w:tr w:rsidR="009F7617" w14:paraId="79DB6A6E" w14:textId="77777777" w:rsidTr="009F7617">
        <w:trPr>
          <w:trHeight w:val="149"/>
        </w:trPr>
        <w:tc>
          <w:tcPr>
            <w:tcW w:w="720" w:type="dxa"/>
          </w:tcPr>
          <w:p w14:paraId="1AA4DB02" w14:textId="77777777" w:rsidR="009F7617" w:rsidRDefault="009F761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72A635" w14:textId="77777777" w:rsidR="009F7617" w:rsidRDefault="009F761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2312" w:type="dxa"/>
            <w:vAlign w:val="center"/>
          </w:tcPr>
          <w:p w14:paraId="665F07DB" w14:textId="77777777" w:rsidR="009F7617" w:rsidRDefault="009F7617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6BD5D22" w14:textId="77777777" w:rsidR="009F7617" w:rsidRDefault="009F761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09AAD5DE" w14:textId="77777777" w:rsidR="009F7617" w:rsidRDefault="009F7617" w:rsidP="005801E5">
            <w:pPr>
              <w:pStyle w:val="Heading1"/>
            </w:pPr>
          </w:p>
        </w:tc>
      </w:tr>
      <w:tr w:rsidR="00F82690" w14:paraId="0A4D0491" w14:textId="77777777" w:rsidTr="009F7617">
        <w:trPr>
          <w:trHeight w:val="573"/>
        </w:trPr>
        <w:tc>
          <w:tcPr>
            <w:tcW w:w="720" w:type="dxa"/>
          </w:tcPr>
          <w:p w14:paraId="7006788B" w14:textId="77777777" w:rsidR="00F82690" w:rsidRDefault="00F82690" w:rsidP="009F7617">
            <w:pPr>
              <w:pStyle w:val="Information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3F1901" w14:textId="0D2E1FB1" w:rsidR="00F82690" w:rsidRDefault="009F7617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BC100DE" wp14:editId="2DC94EF4">
                  <wp:simplePos x="0" y="0"/>
                  <wp:positionH relativeFrom="column">
                    <wp:posOffset>16510</wp:posOffset>
                  </wp:positionH>
                  <wp:positionV relativeFrom="page">
                    <wp:posOffset>60960</wp:posOffset>
                  </wp:positionV>
                  <wp:extent cx="380365" cy="365125"/>
                  <wp:effectExtent l="0" t="0" r="635" b="0"/>
                  <wp:wrapNone/>
                  <wp:docPr id="2" name="Picture 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ownload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4B6C66" w14:textId="2AB8C36E" w:rsidR="009F7617" w:rsidRDefault="009F761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2312" w:type="dxa"/>
            <w:vAlign w:val="center"/>
          </w:tcPr>
          <w:p w14:paraId="3F8A614B" w14:textId="18A96B32" w:rsidR="00F82690" w:rsidRDefault="00815D79" w:rsidP="00380FD1">
            <w:pPr>
              <w:pStyle w:val="Information"/>
            </w:pPr>
            <w:hyperlink r:id="rId19" w:history="1">
              <w:r w:rsidR="009F7617">
                <w:rPr>
                  <w:rStyle w:val="Hyperlink"/>
                </w:rPr>
                <w:t>https://www.linkedin.com/in/ashish-chauhan-a03941110/</w:t>
              </w:r>
            </w:hyperlink>
          </w:p>
        </w:tc>
        <w:tc>
          <w:tcPr>
            <w:tcW w:w="423" w:type="dxa"/>
            <w:vMerge/>
          </w:tcPr>
          <w:p w14:paraId="3AC344BA" w14:textId="77777777" w:rsidR="00F82690" w:rsidRDefault="00F826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70305C2C" w14:textId="77777777" w:rsidR="00F82690" w:rsidRDefault="00F82690" w:rsidP="005801E5">
            <w:pPr>
              <w:pStyle w:val="Heading1"/>
            </w:pPr>
          </w:p>
        </w:tc>
      </w:tr>
      <w:tr w:rsidR="003D1B71" w14:paraId="26BE09BA" w14:textId="77777777" w:rsidTr="0078096B">
        <w:trPr>
          <w:trHeight w:val="174"/>
        </w:trPr>
        <w:tc>
          <w:tcPr>
            <w:tcW w:w="720" w:type="dxa"/>
          </w:tcPr>
          <w:p w14:paraId="14DE3B2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90188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F0A4A0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38C633CD" w14:textId="77777777" w:rsidR="003D1B71" w:rsidRDefault="003D1B71" w:rsidP="005801E5">
            <w:pPr>
              <w:pStyle w:val="Heading1"/>
            </w:pPr>
          </w:p>
        </w:tc>
      </w:tr>
      <w:tr w:rsidR="003D1B71" w14:paraId="4EA860EE" w14:textId="77777777" w:rsidTr="0078096B">
        <w:trPr>
          <w:trHeight w:val="633"/>
        </w:trPr>
        <w:tc>
          <w:tcPr>
            <w:tcW w:w="720" w:type="dxa"/>
          </w:tcPr>
          <w:p w14:paraId="6387FEA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40736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652FB7" wp14:editId="45E46F8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D6A997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A990FFE" w14:textId="7AD38A8D" w:rsidR="003D1B71" w:rsidRPr="00380FD1" w:rsidRDefault="00815D79" w:rsidP="00380FD1">
            <w:pPr>
              <w:pStyle w:val="Information"/>
            </w:pPr>
            <w:hyperlink r:id="rId22" w:history="1">
              <w:r w:rsidR="00424E64">
                <w:rPr>
                  <w:rStyle w:val="Hyperlink"/>
                </w:rPr>
                <w:t>https://ashishchauhan31.github.io/</w:t>
              </w:r>
            </w:hyperlink>
          </w:p>
        </w:tc>
        <w:tc>
          <w:tcPr>
            <w:tcW w:w="423" w:type="dxa"/>
            <w:vMerge/>
          </w:tcPr>
          <w:p w14:paraId="2D072C43" w14:textId="77777777" w:rsidR="003D1B71" w:rsidRDefault="003D1B71" w:rsidP="000A2FA4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83" w:type="dxa"/>
            <w:vMerge/>
          </w:tcPr>
          <w:p w14:paraId="0739C788" w14:textId="77777777" w:rsidR="003D1B71" w:rsidRDefault="003D1B71" w:rsidP="005801E5">
            <w:pPr>
              <w:pStyle w:val="Heading1"/>
            </w:pPr>
          </w:p>
        </w:tc>
      </w:tr>
      <w:tr w:rsidR="003D1B71" w14:paraId="58DA59EC" w14:textId="77777777" w:rsidTr="0078096B">
        <w:trPr>
          <w:trHeight w:val="2448"/>
        </w:trPr>
        <w:tc>
          <w:tcPr>
            <w:tcW w:w="720" w:type="dxa"/>
          </w:tcPr>
          <w:p w14:paraId="2C9B70F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24979C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7D20DDB" w14:textId="77777777" w:rsidR="003D1B71" w:rsidRDefault="003D1B71" w:rsidP="00222466"/>
        </w:tc>
        <w:tc>
          <w:tcPr>
            <w:tcW w:w="6983" w:type="dxa"/>
            <w:vMerge/>
          </w:tcPr>
          <w:p w14:paraId="106A4B60" w14:textId="77777777" w:rsidR="003D1B71" w:rsidRDefault="003D1B71" w:rsidP="00222466"/>
        </w:tc>
      </w:tr>
    </w:tbl>
    <w:p w14:paraId="4BB8877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51199" w14:textId="77777777" w:rsidR="000A2FA4" w:rsidRDefault="000A2FA4" w:rsidP="00590471">
      <w:r>
        <w:separator/>
      </w:r>
    </w:p>
  </w:endnote>
  <w:endnote w:type="continuationSeparator" w:id="0">
    <w:p w14:paraId="1D708087" w14:textId="77777777" w:rsidR="000A2FA4" w:rsidRDefault="000A2FA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64A41" w14:textId="77777777" w:rsidR="000A2FA4" w:rsidRDefault="000A2FA4" w:rsidP="00590471">
      <w:r>
        <w:separator/>
      </w:r>
    </w:p>
  </w:footnote>
  <w:footnote w:type="continuationSeparator" w:id="0">
    <w:p w14:paraId="4E84301C" w14:textId="77777777" w:rsidR="000A2FA4" w:rsidRDefault="000A2FA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DF43D" w14:textId="77777777" w:rsidR="000A2FA4" w:rsidRDefault="000A2FA4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B7097B" wp14:editId="28F378EB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2C059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A4"/>
    <w:rsid w:val="00060042"/>
    <w:rsid w:val="0008685D"/>
    <w:rsid w:val="00090860"/>
    <w:rsid w:val="000A2FA4"/>
    <w:rsid w:val="000B2038"/>
    <w:rsid w:val="000C78AC"/>
    <w:rsid w:val="00112FD7"/>
    <w:rsid w:val="00150ABD"/>
    <w:rsid w:val="00191556"/>
    <w:rsid w:val="001946FC"/>
    <w:rsid w:val="001D76D0"/>
    <w:rsid w:val="00213807"/>
    <w:rsid w:val="00222466"/>
    <w:rsid w:val="0024753C"/>
    <w:rsid w:val="002728F5"/>
    <w:rsid w:val="00276026"/>
    <w:rsid w:val="002B4549"/>
    <w:rsid w:val="002C786C"/>
    <w:rsid w:val="00310F17"/>
    <w:rsid w:val="00322A46"/>
    <w:rsid w:val="003273FD"/>
    <w:rsid w:val="003326CB"/>
    <w:rsid w:val="00353B60"/>
    <w:rsid w:val="00376291"/>
    <w:rsid w:val="00380FD1"/>
    <w:rsid w:val="00383D02"/>
    <w:rsid w:val="00385DE7"/>
    <w:rsid w:val="003D1B71"/>
    <w:rsid w:val="00424E64"/>
    <w:rsid w:val="004504E2"/>
    <w:rsid w:val="004E158A"/>
    <w:rsid w:val="00565C77"/>
    <w:rsid w:val="0056708E"/>
    <w:rsid w:val="005801E5"/>
    <w:rsid w:val="00590471"/>
    <w:rsid w:val="00595F5D"/>
    <w:rsid w:val="005D01FA"/>
    <w:rsid w:val="005D4CFB"/>
    <w:rsid w:val="005F4ECC"/>
    <w:rsid w:val="00653E17"/>
    <w:rsid w:val="006A08E8"/>
    <w:rsid w:val="006D79A8"/>
    <w:rsid w:val="0072353B"/>
    <w:rsid w:val="007575B6"/>
    <w:rsid w:val="0078096B"/>
    <w:rsid w:val="007B3C81"/>
    <w:rsid w:val="007D67CA"/>
    <w:rsid w:val="007E668F"/>
    <w:rsid w:val="007F5B63"/>
    <w:rsid w:val="00803A0A"/>
    <w:rsid w:val="00815D79"/>
    <w:rsid w:val="00830982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F7617"/>
    <w:rsid w:val="00A31464"/>
    <w:rsid w:val="00A31B16"/>
    <w:rsid w:val="00A33613"/>
    <w:rsid w:val="00A379C4"/>
    <w:rsid w:val="00A47A8D"/>
    <w:rsid w:val="00AC6C7E"/>
    <w:rsid w:val="00B206DA"/>
    <w:rsid w:val="00B4158A"/>
    <w:rsid w:val="00B6466C"/>
    <w:rsid w:val="00BB1B5D"/>
    <w:rsid w:val="00BC22C7"/>
    <w:rsid w:val="00BD195A"/>
    <w:rsid w:val="00C07240"/>
    <w:rsid w:val="00C14078"/>
    <w:rsid w:val="00C85DC8"/>
    <w:rsid w:val="00CE1E3D"/>
    <w:rsid w:val="00CF1A7D"/>
    <w:rsid w:val="00D053FA"/>
    <w:rsid w:val="00D54FA3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2690"/>
    <w:rsid w:val="00F8423E"/>
    <w:rsid w:val="00F878BD"/>
    <w:rsid w:val="00F97AD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3FE82C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424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424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Chauhan124ashish@gmail.com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linkedin.com/in/ashish-chauhan-a03941110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ashishchauhan31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ish\AppData\Local\Packages\Microsoft.Office.Desktop_8wekyb3d8bbwe\LocalCache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74D393BF59B4ACE95049F41E35E0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EDA17-FD68-4FC9-AC75-8034E8D6FEBB}"/>
      </w:docPartPr>
      <w:docPartBody>
        <w:p w:rsidR="00C53B62" w:rsidRDefault="00C53B62">
          <w:pPr>
            <w:pStyle w:val="C74D393BF59B4ACE95049F41E35E093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62"/>
    <w:rsid w:val="00C5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F50114EA21462C8E4409E28F1F8236">
    <w:name w:val="2FF50114EA21462C8E4409E28F1F8236"/>
  </w:style>
  <w:style w:type="paragraph" w:customStyle="1" w:styleId="715CB7B40E324AD881414808877A598C">
    <w:name w:val="715CB7B40E324AD881414808877A598C"/>
  </w:style>
  <w:style w:type="paragraph" w:customStyle="1" w:styleId="5530DD93A73E4F6DADA2A45CAC1F7BD3">
    <w:name w:val="5530DD93A73E4F6DADA2A45CAC1F7BD3"/>
  </w:style>
  <w:style w:type="paragraph" w:customStyle="1" w:styleId="EBD4F19543954A47920287B17F73CD7A">
    <w:name w:val="EBD4F19543954A47920287B17F73CD7A"/>
  </w:style>
  <w:style w:type="paragraph" w:customStyle="1" w:styleId="F7C0854B35D24D13A8AC3806A58A3E59">
    <w:name w:val="F7C0854B35D24D13A8AC3806A58A3E59"/>
  </w:style>
  <w:style w:type="paragraph" w:customStyle="1" w:styleId="BD4C4806A8A64F0A953F52E9905BAFE1">
    <w:name w:val="BD4C4806A8A64F0A953F52E9905BAFE1"/>
  </w:style>
  <w:style w:type="paragraph" w:customStyle="1" w:styleId="0653684609554B5E8D1D5648AD38A3FC">
    <w:name w:val="0653684609554B5E8D1D5648AD38A3FC"/>
  </w:style>
  <w:style w:type="paragraph" w:customStyle="1" w:styleId="EEDDEA53EFC744498B453F5ED5DAF277">
    <w:name w:val="EEDDEA53EFC744498B453F5ED5DAF277"/>
  </w:style>
  <w:style w:type="paragraph" w:customStyle="1" w:styleId="12D37C598CE042B99692559255EA63F6">
    <w:name w:val="12D37C598CE042B99692559255EA63F6"/>
  </w:style>
  <w:style w:type="paragraph" w:customStyle="1" w:styleId="E39642BC7FD14415928B8BC93F8FA737">
    <w:name w:val="E39642BC7FD14415928B8BC93F8FA737"/>
  </w:style>
  <w:style w:type="paragraph" w:customStyle="1" w:styleId="18C88E70B98C4111BE59C60F1A0EF47A">
    <w:name w:val="18C88E70B98C4111BE59C60F1A0EF47A"/>
  </w:style>
  <w:style w:type="paragraph" w:customStyle="1" w:styleId="A0D5D72DDE004103A0EFCB2E18ABE22A">
    <w:name w:val="A0D5D72DDE004103A0EFCB2E18ABE22A"/>
  </w:style>
  <w:style w:type="paragraph" w:customStyle="1" w:styleId="E72FFDBAC4534CB781D0FB969FCE2E2D">
    <w:name w:val="E72FFDBAC4534CB781D0FB969FCE2E2D"/>
  </w:style>
  <w:style w:type="paragraph" w:customStyle="1" w:styleId="E96C693592FA4DAAA8FEFF1A29EEC8BC">
    <w:name w:val="E96C693592FA4DAAA8FEFF1A29EEC8BC"/>
  </w:style>
  <w:style w:type="paragraph" w:customStyle="1" w:styleId="C014B32B3EF6426497C9BF38506B1EF7">
    <w:name w:val="C014B32B3EF6426497C9BF38506B1EF7"/>
  </w:style>
  <w:style w:type="paragraph" w:customStyle="1" w:styleId="1E6213430AD94B72BCA0DB954B91928F">
    <w:name w:val="1E6213430AD94B72BCA0DB954B91928F"/>
  </w:style>
  <w:style w:type="paragraph" w:customStyle="1" w:styleId="5979BF98C8AE4C59B92BE7C0D071C71B">
    <w:name w:val="5979BF98C8AE4C59B92BE7C0D071C71B"/>
  </w:style>
  <w:style w:type="paragraph" w:customStyle="1" w:styleId="88B5EA3BE54644298DF2534C3D37EAC1">
    <w:name w:val="88B5EA3BE54644298DF2534C3D37EAC1"/>
  </w:style>
  <w:style w:type="paragraph" w:customStyle="1" w:styleId="1C33A58079944DE4B539CBB935B8FDC1">
    <w:name w:val="1C33A58079944DE4B539CBB935B8FDC1"/>
  </w:style>
  <w:style w:type="paragraph" w:customStyle="1" w:styleId="C74D393BF59B4ACE95049F41E35E0936">
    <w:name w:val="C74D393BF59B4ACE95049F41E35E0936"/>
  </w:style>
  <w:style w:type="paragraph" w:customStyle="1" w:styleId="8E1EDD7C277D4055ABCA2B917A19AFAF">
    <w:name w:val="8E1EDD7C277D4055ABCA2B917A19AFAF"/>
  </w:style>
  <w:style w:type="paragraph" w:customStyle="1" w:styleId="07C46A8E470A482EA12AC77BE3FC288E">
    <w:name w:val="07C46A8E470A482EA12AC77BE3FC288E"/>
  </w:style>
  <w:style w:type="paragraph" w:customStyle="1" w:styleId="E46AF5E7CF5549BC99577DB36BC77662">
    <w:name w:val="E46AF5E7CF5549BC99577DB36BC77662"/>
  </w:style>
  <w:style w:type="paragraph" w:customStyle="1" w:styleId="55765A6766474B459A79959CE6967BAC">
    <w:name w:val="55765A6766474B459A79959CE6967BAC"/>
  </w:style>
  <w:style w:type="paragraph" w:customStyle="1" w:styleId="70ADD855E14A4980BC4F02068A7509DC">
    <w:name w:val="70ADD855E14A4980BC4F02068A7509DC"/>
  </w:style>
  <w:style w:type="paragraph" w:customStyle="1" w:styleId="39BE16343D924655AA946F50056A9821">
    <w:name w:val="39BE16343D924655AA946F50056A9821"/>
  </w:style>
  <w:style w:type="paragraph" w:customStyle="1" w:styleId="0CCDF47EB0CD4C04975917CF62D769E5">
    <w:name w:val="0CCDF47EB0CD4C04975917CF62D769E5"/>
  </w:style>
  <w:style w:type="paragraph" w:customStyle="1" w:styleId="1B68906D8FF74A00B79BC9AC3E54D2FA">
    <w:name w:val="1B68906D8FF74A00B79BC9AC3E54D2FA"/>
  </w:style>
  <w:style w:type="paragraph" w:customStyle="1" w:styleId="9FE20AA5E25A4D49996558E44C92269A">
    <w:name w:val="9FE20AA5E25A4D49996558E44C92269A"/>
  </w:style>
  <w:style w:type="paragraph" w:customStyle="1" w:styleId="9F5FAC586FDB4A7595BC25195C7F4B39">
    <w:name w:val="9F5FAC586FDB4A7595BC25195C7F4B39"/>
  </w:style>
  <w:style w:type="paragraph" w:customStyle="1" w:styleId="9C9FED40A0784C89B650713726CE71A5">
    <w:name w:val="9C9FED40A0784C89B650713726CE71A5"/>
  </w:style>
  <w:style w:type="paragraph" w:customStyle="1" w:styleId="61F0C120EFB54E449DA27252A7D5B3E8">
    <w:name w:val="61F0C120EFB54E449DA27252A7D5B3E8"/>
  </w:style>
  <w:style w:type="paragraph" w:customStyle="1" w:styleId="96824EBB592546B7A9521A7117931AAB">
    <w:name w:val="96824EBB592546B7A9521A7117931AA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41F05CC5BF34ACAB3361821532417B9">
    <w:name w:val="941F05CC5BF34ACAB3361821532417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286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2020-06-25T06:07:00Z</dcterms:created>
  <dcterms:modified xsi:type="dcterms:W3CDTF">2020-06-29T14:34:00Z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